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8B3C2">
      <w:pPr>
        <w:spacing w:before="156" w:beforeLines="50" w:after="156" w:afterLines="50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培训签到表</w:t>
      </w:r>
    </w:p>
    <w:p w14:paraId="5CF36B85">
      <w:pPr>
        <w:spacing w:before="156" w:beforeLines="50" w:after="156" w:afterLines="50"/>
        <w:jc w:val="right"/>
        <w:rPr>
          <w:rFonts w:hint="default" w:ascii="微软雅黑" w:hAnsi="微软雅黑" w:eastAsia="微软雅黑"/>
          <w:szCs w:val="21"/>
          <w:lang w:val="en-US"/>
        </w:rPr>
      </w:pPr>
      <w:r>
        <w:rPr>
          <w:rFonts w:hint="eastAsia" w:ascii="微软雅黑" w:hAnsi="微软雅黑" w:eastAsia="微软雅黑"/>
          <w:szCs w:val="21"/>
          <w:lang w:val="en-US" w:eastAsia="zh-CN"/>
        </w:rPr>
        <w:t>交付部</w:t>
      </w:r>
      <w:bookmarkStart w:id="0" w:name="_GoBack"/>
      <w:bookmarkEnd w:id="0"/>
      <w:r>
        <w:rPr>
          <w:rFonts w:hint="eastAsia" w:ascii="微软雅黑" w:hAnsi="微软雅黑" w:eastAsia="微软雅黑"/>
          <w:szCs w:val="21"/>
        </w:rPr>
        <w:t xml:space="preserve">        HR20</w:t>
      </w:r>
      <w:r>
        <w:rPr>
          <w:rFonts w:hint="eastAsia" w:ascii="微软雅黑" w:hAnsi="微软雅黑" w:eastAsia="微软雅黑"/>
          <w:szCs w:val="21"/>
          <w:lang w:val="en-US" w:eastAsia="zh-CN"/>
        </w:rPr>
        <w:t>260302</w:t>
      </w:r>
    </w:p>
    <w:tbl>
      <w:tblPr>
        <w:tblStyle w:val="6"/>
        <w:tblW w:w="84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2551"/>
        <w:gridCol w:w="2117"/>
        <w:gridCol w:w="9"/>
        <w:gridCol w:w="2258"/>
      </w:tblGrid>
      <w:tr w14:paraId="3567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560" w:type="dxa"/>
            <w:vAlign w:val="center"/>
          </w:tcPr>
          <w:p w14:paraId="4BB5F05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培训课程</w:t>
            </w:r>
          </w:p>
        </w:tc>
        <w:tc>
          <w:tcPr>
            <w:tcW w:w="2551" w:type="dxa"/>
            <w:vAlign w:val="center"/>
          </w:tcPr>
          <w:p w14:paraId="4825A34C">
            <w:pPr>
              <w:spacing w:line="300" w:lineRule="exact"/>
              <w:jc w:val="left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default" w:ascii="微软雅黑" w:hAnsi="微软雅黑" w:eastAsia="微软雅黑"/>
                <w:szCs w:val="21"/>
                <w:lang w:val="en-US" w:eastAsia="zh-CN"/>
              </w:rPr>
              <w:t>硬件运维服务技能</w:t>
            </w:r>
          </w:p>
        </w:tc>
        <w:tc>
          <w:tcPr>
            <w:tcW w:w="2126" w:type="dxa"/>
            <w:gridSpan w:val="2"/>
            <w:vAlign w:val="center"/>
          </w:tcPr>
          <w:p w14:paraId="7E4D365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培训时间</w:t>
            </w:r>
          </w:p>
        </w:tc>
        <w:tc>
          <w:tcPr>
            <w:tcW w:w="2258" w:type="dxa"/>
            <w:vAlign w:val="center"/>
          </w:tcPr>
          <w:p w14:paraId="18D0BDBD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2026年3月2日</w:t>
            </w:r>
          </w:p>
        </w:tc>
      </w:tr>
      <w:tr w14:paraId="6671C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560" w:type="dxa"/>
            <w:vAlign w:val="center"/>
          </w:tcPr>
          <w:p w14:paraId="73878C9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培训地点</w:t>
            </w:r>
          </w:p>
        </w:tc>
        <w:tc>
          <w:tcPr>
            <w:tcW w:w="2551" w:type="dxa"/>
            <w:vAlign w:val="center"/>
          </w:tcPr>
          <w:p w14:paraId="09774781">
            <w:pPr>
              <w:spacing w:line="300" w:lineRule="exact"/>
              <w:jc w:val="left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公司会议室</w:t>
            </w:r>
          </w:p>
        </w:tc>
        <w:tc>
          <w:tcPr>
            <w:tcW w:w="2126" w:type="dxa"/>
            <w:gridSpan w:val="2"/>
            <w:vAlign w:val="center"/>
          </w:tcPr>
          <w:p w14:paraId="48908DA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培训讲师</w:t>
            </w:r>
          </w:p>
        </w:tc>
        <w:tc>
          <w:tcPr>
            <w:tcW w:w="2258" w:type="dxa"/>
            <w:vAlign w:val="center"/>
          </w:tcPr>
          <w:p w14:paraId="1D307BB8">
            <w:pPr>
              <w:spacing w:line="300" w:lineRule="exact"/>
              <w:jc w:val="left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王潇</w:t>
            </w:r>
          </w:p>
        </w:tc>
      </w:tr>
      <w:tr w14:paraId="6AF2C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8495" w:type="dxa"/>
            <w:gridSpan w:val="5"/>
            <w:shd w:val="clear" w:color="auto" w:fill="auto"/>
            <w:vAlign w:val="center"/>
          </w:tcPr>
          <w:p w14:paraId="15EE1825">
            <w:pPr>
              <w:spacing w:line="300" w:lineRule="exact"/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ascii="微软雅黑" w:hAnsi="微软雅黑" w:eastAsia="微软雅黑"/>
                <w:sz w:val="24"/>
              </w:rPr>
              <w:t>签到</w:t>
            </w:r>
          </w:p>
        </w:tc>
      </w:tr>
      <w:tr w14:paraId="773D8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  <w:jc w:val="center"/>
        </w:trPr>
        <w:tc>
          <w:tcPr>
            <w:tcW w:w="1560" w:type="dxa"/>
            <w:vAlign w:val="center"/>
          </w:tcPr>
          <w:p w14:paraId="3288BE4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551" w:type="dxa"/>
            <w:vAlign w:val="center"/>
          </w:tcPr>
          <w:p w14:paraId="5EE536D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  <w:tc>
          <w:tcPr>
            <w:tcW w:w="2117" w:type="dxa"/>
            <w:vAlign w:val="center"/>
          </w:tcPr>
          <w:p w14:paraId="62549F0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应到学员</w:t>
            </w:r>
          </w:p>
        </w:tc>
        <w:tc>
          <w:tcPr>
            <w:tcW w:w="2267" w:type="dxa"/>
            <w:gridSpan w:val="2"/>
            <w:vAlign w:val="center"/>
          </w:tcPr>
          <w:p w14:paraId="4F50839F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</w:rPr>
              <w:t>本人签名</w:t>
            </w:r>
          </w:p>
        </w:tc>
      </w:tr>
      <w:tr w14:paraId="0B7E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098B6BFF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赵聪</w:t>
            </w:r>
          </w:p>
        </w:tc>
        <w:tc>
          <w:tcPr>
            <w:tcW w:w="2551" w:type="dxa"/>
            <w:shd w:val="clear" w:color="auto" w:fill="auto"/>
          </w:tcPr>
          <w:p w14:paraId="03931C44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20149C0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047438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3FE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2E54626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551" w:type="dxa"/>
            <w:shd w:val="clear" w:color="auto" w:fill="auto"/>
          </w:tcPr>
          <w:p w14:paraId="4F7CA60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727171F5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9B272E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769F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2F678304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王潇</w:t>
            </w:r>
          </w:p>
        </w:tc>
        <w:tc>
          <w:tcPr>
            <w:tcW w:w="2551" w:type="dxa"/>
            <w:shd w:val="clear" w:color="auto" w:fill="auto"/>
          </w:tcPr>
          <w:p w14:paraId="625923F1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5F40343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03B4EBB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E52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0ED0752A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王琦</w:t>
            </w:r>
          </w:p>
        </w:tc>
        <w:tc>
          <w:tcPr>
            <w:tcW w:w="2551" w:type="dxa"/>
            <w:shd w:val="clear" w:color="auto" w:fill="auto"/>
          </w:tcPr>
          <w:p w14:paraId="59D3D6A6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620D6D9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F8CFD9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5B08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1560" w:type="dxa"/>
            <w:shd w:val="clear" w:color="auto" w:fill="auto"/>
            <w:vAlign w:val="top"/>
          </w:tcPr>
          <w:p w14:paraId="07618DC9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刘钢要</w:t>
            </w:r>
          </w:p>
        </w:tc>
        <w:tc>
          <w:tcPr>
            <w:tcW w:w="2551" w:type="dxa"/>
            <w:shd w:val="clear" w:color="auto" w:fill="auto"/>
          </w:tcPr>
          <w:p w14:paraId="4A905CC8">
            <w:pPr>
              <w:spacing w:before="110" w:line="240" w:lineRule="auto"/>
              <w:ind w:left="102" w:leftChars="0" w:right="0" w:rightChars="0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4"/>
                <w:highlight w:val="yellow"/>
                <w:lang w:val="en-US" w:eastAsia="zh-CN" w:bidi="ar-SA"/>
              </w:rPr>
            </w:pPr>
          </w:p>
        </w:tc>
        <w:tc>
          <w:tcPr>
            <w:tcW w:w="2117" w:type="dxa"/>
            <w:vAlign w:val="center"/>
          </w:tcPr>
          <w:p w14:paraId="2CE0B39E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F50B5A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2E17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560" w:type="dxa"/>
            <w:vAlign w:val="center"/>
          </w:tcPr>
          <w:p w14:paraId="756BFA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58A6DEB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0C77FEB7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6ECE9E1C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1D41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1560" w:type="dxa"/>
            <w:vAlign w:val="center"/>
          </w:tcPr>
          <w:p w14:paraId="08FA3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2551" w:type="dxa"/>
            <w:vAlign w:val="center"/>
          </w:tcPr>
          <w:p w14:paraId="7B195930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11CC08E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167D9A44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  <w:tr w14:paraId="0B6C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560" w:type="dxa"/>
            <w:vAlign w:val="center"/>
          </w:tcPr>
          <w:p w14:paraId="614CA670">
            <w:pPr>
              <w:spacing w:line="300" w:lineRule="exact"/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</w:p>
        </w:tc>
        <w:tc>
          <w:tcPr>
            <w:tcW w:w="2551" w:type="dxa"/>
            <w:vAlign w:val="center"/>
          </w:tcPr>
          <w:p w14:paraId="0057B60D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117" w:type="dxa"/>
            <w:vAlign w:val="center"/>
          </w:tcPr>
          <w:p w14:paraId="45297ED1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5F9D89D6">
            <w:pPr>
              <w:spacing w:line="300" w:lineRule="exact"/>
              <w:jc w:val="center"/>
              <w:rPr>
                <w:rFonts w:ascii="微软雅黑" w:hAnsi="微软雅黑" w:eastAsia="微软雅黑"/>
                <w:szCs w:val="21"/>
              </w:rPr>
            </w:pPr>
          </w:p>
        </w:tc>
      </w:tr>
    </w:tbl>
    <w:p w14:paraId="48F8E8B2">
      <w:r>
        <w:br w:type="page"/>
      </w:r>
    </w:p>
    <w:p w14:paraId="587032F6">
      <w:pPr>
        <w:pStyle w:val="2"/>
        <w:spacing w:line="595" w:lineRule="exact"/>
        <w:ind w:right="0"/>
        <w:jc w:val="center"/>
      </w:pPr>
      <w:r>
        <w:t>培训记录表</w:t>
      </w:r>
    </w:p>
    <w:p w14:paraId="7E185C92">
      <w:pPr>
        <w:spacing w:before="6" w:line="240" w:lineRule="auto"/>
        <w:rPr>
          <w:rFonts w:ascii="隶书" w:hAnsi="隶书" w:eastAsia="隶书" w:cs="隶书"/>
          <w:sz w:val="11"/>
          <w:szCs w:val="11"/>
        </w:rPr>
      </w:pPr>
    </w:p>
    <w:tbl>
      <w:tblPr>
        <w:tblStyle w:val="5"/>
        <w:tblW w:w="0" w:type="auto"/>
        <w:tblInd w:w="10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4"/>
        <w:gridCol w:w="1158"/>
        <w:gridCol w:w="2058"/>
        <w:gridCol w:w="1228"/>
        <w:gridCol w:w="1516"/>
        <w:gridCol w:w="1909"/>
      </w:tblGrid>
      <w:tr w14:paraId="6A6B5A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C5964">
            <w:pPr>
              <w:pStyle w:val="11"/>
              <w:spacing w:before="14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培训时间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372AA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.2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10458">
            <w:pPr>
              <w:pStyle w:val="11"/>
              <w:spacing w:before="147" w:line="240" w:lineRule="auto"/>
              <w:ind w:left="253" w:leftChars="0" w:right="0" w:hanging="253" w:hangingChars="9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培训地点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404C5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会议室</w:t>
            </w:r>
          </w:p>
        </w:tc>
      </w:tr>
      <w:tr w14:paraId="77E846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0928D">
            <w:pPr>
              <w:pStyle w:val="11"/>
              <w:spacing w:before="137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培训组织部门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112D4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综合部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3F76">
            <w:pPr>
              <w:pStyle w:val="11"/>
              <w:spacing w:before="137" w:line="240" w:lineRule="auto"/>
              <w:ind w:left="-646" w:leftChars="0" w:right="0" w:firstLine="647" w:firstLineChars="23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培训教材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74CB0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</w:tc>
      </w:tr>
      <w:tr w14:paraId="700248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exact"/>
        </w:trPr>
        <w:tc>
          <w:tcPr>
            <w:tcW w:w="19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C495E">
            <w:pPr>
              <w:pStyle w:val="11"/>
              <w:spacing w:before="202" w:line="240" w:lineRule="auto"/>
              <w:ind w:left="151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授 课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04C29">
            <w:pPr>
              <w:pStyle w:val="11"/>
              <w:spacing w:before="202" w:line="240" w:lineRule="auto"/>
              <w:ind w:left="151" w:righ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赵聪-质量部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A164C">
            <w:pPr>
              <w:pStyle w:val="11"/>
              <w:spacing w:before="202" w:line="240" w:lineRule="auto"/>
              <w:ind w:left="-219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）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课时数</w:t>
            </w:r>
          </w:p>
        </w:tc>
        <w:tc>
          <w:tcPr>
            <w:tcW w:w="3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C19B3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 课时/2 小时</w:t>
            </w:r>
          </w:p>
        </w:tc>
      </w:tr>
      <w:tr w14:paraId="2284A3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BE808">
            <w:pPr>
              <w:pStyle w:val="11"/>
              <w:spacing w:before="202" w:line="240" w:lineRule="auto"/>
              <w:ind w:left="151" w:right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培训内容：</w:t>
            </w:r>
            <w:r>
              <w:rPr>
                <w:rFonts w:hint="eastAsia" w:eastAsia="宋体"/>
                <w:lang w:val="en-US" w:eastAsia="zh-CN"/>
              </w:rPr>
              <w:t>《050103-人员培训管理制度》</w:t>
            </w:r>
          </w:p>
          <w:p w14:paraId="001B75C6">
            <w:pPr>
              <w:pStyle w:val="11"/>
              <w:spacing w:before="203" w:line="240" w:lineRule="auto"/>
              <w:ind w:left="151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《客户满意度调查制度》</w:t>
            </w:r>
          </w:p>
        </w:tc>
      </w:tr>
      <w:tr w14:paraId="576A12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9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D644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right="0" w:rightChars="0"/>
              <w:jc w:val="left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/>
                <w:b/>
                <w:bCs/>
                <w:lang w:val="en-US" w:eastAsia="zh-CN"/>
              </w:rPr>
              <w:t>》主要培训章节有：</w:t>
            </w:r>
          </w:p>
          <w:p w14:paraId="112818B5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</w:t>
            </w:r>
          </w:p>
          <w:p w14:paraId="290ACB4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原则</w:t>
            </w:r>
          </w:p>
          <w:p w14:paraId="22EB2617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适用范围</w:t>
            </w:r>
          </w:p>
          <w:p w14:paraId="13E11F2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岗位职责</w:t>
            </w:r>
          </w:p>
          <w:p w14:paraId="40DA43CD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管理内容与要求</w:t>
            </w:r>
          </w:p>
          <w:p w14:paraId="1F3A123B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附则</w:t>
            </w:r>
          </w:p>
          <w:p w14:paraId="48405B9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附件</w:t>
            </w:r>
          </w:p>
          <w:p w14:paraId="2B44482C">
            <w:pPr>
              <w:pStyle w:val="11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3" w:line="120" w:lineRule="auto"/>
              <w:ind w:left="425" w:leftChars="0" w:right="0" w:rightChars="0" w:hanging="425" w:firstLineChars="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</w:t>
            </w:r>
          </w:p>
        </w:tc>
      </w:tr>
      <w:tr w14:paraId="07CD32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39B77">
            <w:pPr>
              <w:pStyle w:val="11"/>
              <w:spacing w:before="86" w:line="240" w:lineRule="auto"/>
              <w:ind w:left="103" w:right="0"/>
              <w:jc w:val="left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z w:val="28"/>
                <w:szCs w:val="28"/>
              </w:rPr>
              <w:t>培训会议签到区：</w:t>
            </w:r>
          </w:p>
        </w:tc>
      </w:tr>
      <w:tr w14:paraId="70614D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5D2F2">
            <w:pPr>
              <w:pStyle w:val="11"/>
              <w:spacing w:before="98" w:line="240" w:lineRule="auto"/>
              <w:ind w:left="178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7A1F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6062C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96336B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E1B1FE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885E0D">
            <w:pPr>
              <w:pStyle w:val="11"/>
              <w:spacing w:before="98" w:line="240" w:lineRule="auto"/>
              <w:ind w:left="395" w:right="0"/>
              <w:jc w:val="left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签到姓名</w:t>
            </w:r>
          </w:p>
        </w:tc>
      </w:tr>
      <w:tr w14:paraId="1264E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D7D7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4DF8E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赵聪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24DE9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134A8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D44D7C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王琦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6EE925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5E7B9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46B1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0EE8A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尹长运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111CFB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A7E2F5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3AF8E5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刘钢要</w:t>
            </w: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CF427">
            <w:pPr>
              <w:spacing w:before="110" w:line="240" w:lineRule="auto"/>
              <w:ind w:left="102" w:leftChars="0" w:right="0" w:rightChars="0"/>
              <w:jc w:val="left"/>
              <w:rPr>
                <w:highlight w:val="yellow"/>
              </w:rPr>
            </w:pPr>
          </w:p>
        </w:tc>
      </w:tr>
      <w:tr w14:paraId="7A78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exact"/>
        </w:trPr>
        <w:tc>
          <w:tcPr>
            <w:tcW w:w="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55F33C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7EF02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王潇</w:t>
            </w:r>
          </w:p>
        </w:tc>
        <w:tc>
          <w:tcPr>
            <w:tcW w:w="20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8D3593">
            <w:pPr>
              <w:spacing w:before="110" w:line="240" w:lineRule="auto"/>
              <w:ind w:left="102" w:leftChars="0" w:right="0" w:rightChars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D46F18">
            <w:pPr>
              <w:spacing w:before="110" w:line="240" w:lineRule="auto"/>
              <w:ind w:left="102" w:right="0"/>
              <w:jc w:val="lef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AA4A2B">
            <w:pPr>
              <w:spacing w:before="110" w:line="240" w:lineRule="auto"/>
              <w:ind w:left="102" w:right="0"/>
              <w:jc w:val="left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  <w:tc>
          <w:tcPr>
            <w:tcW w:w="1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576A1C"/>
        </w:tc>
      </w:tr>
      <w:tr w14:paraId="06F19C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4" w:hRule="exact"/>
        </w:trPr>
        <w:tc>
          <w:tcPr>
            <w:tcW w:w="863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72BD1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</w:p>
          <w:p w14:paraId="3BFC9FFE">
            <w:pP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8"/>
                <w:szCs w:val="28"/>
                <w:lang w:val="en-US" w:eastAsia="zh-CN"/>
              </w:rPr>
              <w:t>培训效果评估：</w:t>
            </w:r>
          </w:p>
          <w:p w14:paraId="1617367D">
            <w:pPr>
              <w:rPr>
                <w:rFonts w:hint="eastAsia" w:eastAsia="宋体"/>
                <w:lang w:val="en-US" w:eastAsia="zh-CN"/>
              </w:rPr>
            </w:pPr>
          </w:p>
          <w:p w14:paraId="2F9EF3EE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通过本次培训，参加学习的人员基本掌握了《</w:t>
            </w:r>
            <w:r>
              <w:rPr>
                <w:rFonts w:hint="eastAsia" w:eastAsia="宋体"/>
                <w:lang w:val="en-US" w:eastAsia="zh-CN"/>
              </w:rPr>
              <w:t>050103-人员培训管理制度</w:t>
            </w:r>
            <w: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  <w:t>》的各项要点，为公司运维服务的标准化执行、持续优化及相关管理工作开展打下了较好的基础。</w:t>
            </w:r>
          </w:p>
          <w:p w14:paraId="12021760">
            <w:pPr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54EB5E9A">
            <w:pPr>
              <w:ind w:firstLine="440" w:firstLineChars="200"/>
              <w:rPr>
                <w:rFonts w:hint="eastAsia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</w:p>
          <w:p w14:paraId="7EBEB581">
            <w:pPr>
              <w:ind w:firstLine="440" w:firstLineChars="200"/>
              <w:rPr>
                <w:rFonts w:hint="default" w:ascii="宋体" w:hAnsi="宋体" w:cs="Times New Roman" w:eastAsiaTheme="minorHAnsi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>评价人：</w:t>
            </w:r>
            <w:r>
              <w:rPr>
                <w:rFonts w:hint="eastAsia" w:eastAsia="宋体"/>
                <w:highlight w:val="yellow"/>
                <w:lang w:val="en-US" w:eastAsia="zh-CN"/>
              </w:rPr>
              <w:t>赵聪</w:t>
            </w:r>
            <w:r>
              <w:rPr>
                <w:rFonts w:hint="eastAsia" w:ascii="宋体" w:hAnsi="宋体" w:cs="Times New Roman"/>
                <w:sz w:val="22"/>
                <w:szCs w:val="22"/>
                <w:lang w:val="en-US" w:eastAsia="zh-CN" w:bidi="ar-SA"/>
              </w:rPr>
              <w:t xml:space="preserve">                                 日期：</w:t>
            </w:r>
            <w:r>
              <w:rPr>
                <w:rFonts w:hint="eastAsia" w:ascii="宋体" w:hAnsi="宋体" w:cs="Times New Roman"/>
                <w:sz w:val="22"/>
                <w:szCs w:val="22"/>
                <w:highlight w:val="yellow"/>
                <w:lang w:val="en-US" w:eastAsia="zh-CN" w:bidi="ar-SA"/>
              </w:rPr>
              <w:t>2026年3月2日</w:t>
            </w:r>
          </w:p>
          <w:p w14:paraId="1F48B1B8"/>
        </w:tc>
      </w:tr>
    </w:tbl>
    <w:p w14:paraId="3540FFC2"/>
    <w:sectPr>
      <w:type w:val="continuous"/>
      <w:pgSz w:w="11910" w:h="16840"/>
      <w:pgMar w:top="1420" w:right="1560" w:bottom="280" w:left="15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133590"/>
    <w:multiLevelType w:val="singleLevel"/>
    <w:tmpl w:val="BA133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TrackMoves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</w:docVars>
  <w:rsids>
    <w:rsidRoot w:val="00000000"/>
    <w:rsid w:val="00E46E8F"/>
    <w:rsid w:val="03710B6D"/>
    <w:rsid w:val="06DC0977"/>
    <w:rsid w:val="0F040A6B"/>
    <w:rsid w:val="10AF2C58"/>
    <w:rsid w:val="183B1275"/>
    <w:rsid w:val="188F6701"/>
    <w:rsid w:val="18A70F1A"/>
    <w:rsid w:val="1E5D1F46"/>
    <w:rsid w:val="203171E6"/>
    <w:rsid w:val="32DC7485"/>
    <w:rsid w:val="3AB26D1E"/>
    <w:rsid w:val="453F1647"/>
    <w:rsid w:val="4C3C671F"/>
    <w:rsid w:val="4E45017D"/>
    <w:rsid w:val="52157E66"/>
    <w:rsid w:val="528A6A6E"/>
    <w:rsid w:val="53876B42"/>
    <w:rsid w:val="58ED12AE"/>
    <w:rsid w:val="59523E2B"/>
    <w:rsid w:val="5A755145"/>
    <w:rsid w:val="5BD42235"/>
    <w:rsid w:val="5CFF3BED"/>
    <w:rsid w:val="681349F0"/>
    <w:rsid w:val="6D665378"/>
    <w:rsid w:val="70C66AA3"/>
    <w:rsid w:val="7A2761AE"/>
    <w:rsid w:val="7B6C6499"/>
    <w:rsid w:val="7BC938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82"/>
    </w:pPr>
    <w:rPr>
      <w:rFonts w:ascii="隶书" w:hAnsi="隶书" w:eastAsia="隶书"/>
      <w:sz w:val="52"/>
      <w:szCs w:val="52"/>
    </w:rPr>
  </w:style>
  <w:style w:type="paragraph" w:styleId="3">
    <w:name w:val="toc 1"/>
    <w:basedOn w:val="1"/>
    <w:next w:val="1"/>
    <w:unhideWhenUsed/>
    <w:qFormat/>
    <w:uiPriority w:val="39"/>
  </w:style>
  <w:style w:type="paragraph" w:styleId="4">
    <w:name w:val="toc 2"/>
    <w:basedOn w:val="1"/>
    <w:next w:val="1"/>
    <w:unhideWhenUsed/>
    <w:qFormat/>
    <w:uiPriority w:val="39"/>
    <w:pPr>
      <w:ind w:left="420" w:leftChars="200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9">
    <w:name w:val="Table Normal_0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2</Pages>
  <Words>269</Words>
  <Characters>298</Characters>
  <Lines>0</Lines>
  <Paragraphs>0</Paragraphs>
  <TotalTime>0</TotalTime>
  <ScaleCrop>false</ScaleCrop>
  <LinksUpToDate>false</LinksUpToDate>
  <CharactersWithSpaces>335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2021-09-15T08:56:00Z</dcterms:created>
  <dc:creator>SKYLZY</dc:creator>
  <cp:lastModifiedBy>郝宇</cp:lastModifiedBy>
  <dcterms:modified xsi:type="dcterms:W3CDTF">2026-03-03T01:43:25Z</dcterms:modified>
  <dc:title>培训签到表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2021-09-07T00:00:00Z</vt:filetime>
  </property>
  <property fmtid="{D5CDD505-2E9C-101B-9397-08002B2CF9AE}" pid="3" name="Creator">
    <vt:lpwstr>WPS 文字</vt:lpwstr>
  </property>
  <property fmtid="{D5CDD505-2E9C-101B-9397-08002B2CF9AE}" pid="4" name="ICV">
    <vt:lpwstr>E31EC47E3B5247B98C50E4199A2D450B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  <property fmtid="{D5CDD505-2E9C-101B-9397-08002B2CF9AE}" pid="7" name="LastSaved">
    <vt:filetime>2021-09-15T00:00:00Z</vt:filetime>
  </property>
</Properties>
</file>